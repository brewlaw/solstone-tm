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8636" w14:textId="77777777" w:rsidR="00D7358E" w:rsidRPr="001152EF" w:rsidRDefault="00D7358E" w:rsidP="001152EF">
      <w:pPr>
        <w:pStyle w:val="NoSpacing"/>
      </w:pPr>
    </w:p>
    <w:sectPr w:rsidR="00D7358E" w:rsidRPr="001152EF" w:rsidSect="00B53B13">
      <w:headerReference w:type="default" r:id="rId6"/>
      <w:headerReference w:type="first" r:id="rId7"/>
      <w:pgSz w:w="12240" w:h="15840"/>
      <w:pgMar w:top="3150" w:right="1080" w:bottom="117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15851" w14:textId="77777777" w:rsidR="00327A4D" w:rsidRDefault="00327A4D" w:rsidP="001152EF">
      <w:pPr>
        <w:spacing w:after="0" w:line="240" w:lineRule="auto"/>
      </w:pPr>
      <w:r>
        <w:separator/>
      </w:r>
    </w:p>
  </w:endnote>
  <w:endnote w:type="continuationSeparator" w:id="0">
    <w:p w14:paraId="7354A655" w14:textId="77777777" w:rsidR="00327A4D" w:rsidRDefault="00327A4D" w:rsidP="0011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336A" w14:textId="77777777" w:rsidR="00327A4D" w:rsidRDefault="00327A4D" w:rsidP="001152EF">
      <w:pPr>
        <w:spacing w:after="0" w:line="240" w:lineRule="auto"/>
      </w:pPr>
      <w:r>
        <w:separator/>
      </w:r>
    </w:p>
  </w:footnote>
  <w:footnote w:type="continuationSeparator" w:id="0">
    <w:p w14:paraId="0330A54A" w14:textId="77777777" w:rsidR="00327A4D" w:rsidRDefault="00327A4D" w:rsidP="0011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F4D43" w14:textId="77777777" w:rsidR="001152EF" w:rsidRDefault="001152E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D12994" wp14:editId="2E350C9A">
          <wp:simplePos x="0" y="0"/>
          <wp:positionH relativeFrom="column">
            <wp:posOffset>-685800</wp:posOffset>
          </wp:positionH>
          <wp:positionV relativeFrom="paragraph">
            <wp:posOffset>-457200</wp:posOffset>
          </wp:positionV>
          <wp:extent cx="7772400" cy="10058449"/>
          <wp:effectExtent l="0" t="0" r="0" b="0"/>
          <wp:wrapNone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ehrmanLH-4Blan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DE2A" w14:textId="77777777" w:rsidR="001152EF" w:rsidRDefault="001152EF">
    <w:pPr>
      <w:pStyle w:val="Header"/>
    </w:pPr>
    <w:r>
      <w:rPr>
        <w:noProof/>
      </w:rPr>
      <w:drawing>
        <wp:anchor distT="0" distB="0" distL="114300" distR="114300" simplePos="0" relativeHeight="251659264" behindDoc="1" locked="1" layoutInCell="1" allowOverlap="1" wp14:anchorId="7410FCA1" wp14:editId="4AB89ED4">
          <wp:simplePos x="0" y="0"/>
          <wp:positionH relativeFrom="column">
            <wp:posOffset>-685800</wp:posOffset>
          </wp:positionH>
          <wp:positionV relativeFrom="paragraph">
            <wp:posOffset>-457200</wp:posOffset>
          </wp:positionV>
          <wp:extent cx="7772400" cy="10058400"/>
          <wp:effectExtent l="0" t="0" r="0" b="0"/>
          <wp:wrapNone/>
          <wp:docPr id="46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ehrmanLH-3Generic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B13"/>
    <w:rsid w:val="000B538B"/>
    <w:rsid w:val="000B5644"/>
    <w:rsid w:val="001152EF"/>
    <w:rsid w:val="00117072"/>
    <w:rsid w:val="0026395E"/>
    <w:rsid w:val="00327A4D"/>
    <w:rsid w:val="004E4182"/>
    <w:rsid w:val="005879F9"/>
    <w:rsid w:val="00610202"/>
    <w:rsid w:val="00893863"/>
    <w:rsid w:val="00AE177A"/>
    <w:rsid w:val="00B53B13"/>
    <w:rsid w:val="00D7358E"/>
    <w:rsid w:val="00E6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E20A1"/>
  <w15:chartTrackingRefBased/>
  <w15:docId w15:val="{9A272F92-C4FF-4EA3-B25F-26DF244E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117072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17072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115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2E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15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2E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letterhead_template.docx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D. Messinger</dc:creator>
  <cp:keywords/>
  <dc:description/>
  <cp:lastModifiedBy>Daniel Christopherson</cp:lastModifiedBy>
  <cp:revision>2</cp:revision>
  <dcterms:created xsi:type="dcterms:W3CDTF">2026-08-19T23:55:00Z</dcterms:created>
  <dcterms:modified xsi:type="dcterms:W3CDTF">2026-08-19T23:55:00Z</dcterms:modified>
</cp:coreProperties>
</file>